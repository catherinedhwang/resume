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F46617" w14:textId="470E1C24" w:rsidR="00394A6D" w:rsidRPr="009E4B0E" w:rsidRDefault="00D0244F">
      <w:pPr>
        <w:pStyle w:val="Title"/>
        <w:rPr>
          <w:rFonts w:ascii="Times New Roman" w:hAnsi="Times New Roman" w:cs="Times New Roman"/>
          <w:color w:val="auto"/>
        </w:rPr>
      </w:pPr>
      <w:sdt>
        <w:sdtPr>
          <w:rPr>
            <w:rFonts w:ascii="Times New Roman" w:hAnsi="Times New Roman" w:cs="Times New Roman"/>
            <w:color w:val="auto"/>
          </w:rPr>
          <w:alias w:val="Enter your name:"/>
          <w:tag w:val=""/>
          <w:id w:val="-328297061"/>
          <w:placeholder>
            <w:docPart w:val="4A6A1D6C42B342EAACC7F58E751397EB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EndPr/>
        <w:sdtContent>
          <w:r w:rsidR="00A954BF" w:rsidRPr="009E4B0E">
            <w:rPr>
              <w:rFonts w:ascii="Times New Roman" w:hAnsi="Times New Roman" w:cs="Times New Roman"/>
              <w:color w:val="auto"/>
            </w:rPr>
            <w:t xml:space="preserve">CATHERINE HWANG </w:t>
          </w:r>
        </w:sdtContent>
      </w:sdt>
    </w:p>
    <w:p w14:paraId="66D9AE14" w14:textId="57D2E6A9" w:rsidR="00A954BF" w:rsidRPr="009E4B0E" w:rsidRDefault="00A954BF" w:rsidP="00A954BF">
      <w:pPr>
        <w:spacing w:after="0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4B0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Atlanta, </w:t>
      </w:r>
      <w:proofErr w:type="gramStart"/>
      <w:r w:rsidRPr="009E4B0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GA  |</w:t>
      </w:r>
      <w:proofErr w:type="gramEnd"/>
      <w:r w:rsidRPr="009E4B0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 </w:t>
      </w:r>
      <w:r w:rsidRPr="009E4B0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Phone</w:t>
      </w:r>
      <w:r w:rsidRPr="009E4B0E">
        <w:rPr>
          <w:rFonts w:ascii="Times New Roman" w:eastAsia="Times New Roman" w:hAnsi="Times New Roman" w:cs="Times New Roman"/>
          <w:color w:val="auto"/>
        </w:rPr>
        <w:t xml:space="preserve">: 678-435-1868 </w:t>
      </w:r>
      <w:r w:rsidRPr="009E4B0E">
        <w:rPr>
          <w:rFonts w:ascii="Times New Roman" w:eastAsia="Times New Roman" w:hAnsi="Times New Roman" w:cs="Times New Roman"/>
          <w:b/>
          <w:bCs/>
          <w:color w:val="auto"/>
        </w:rPr>
        <w:t>|</w:t>
      </w:r>
      <w:r w:rsidRPr="009E4B0E">
        <w:rPr>
          <w:rFonts w:ascii="Times New Roman" w:eastAsia="Times New Roman" w:hAnsi="Times New Roman" w:cs="Times New Roman"/>
          <w:color w:val="auto"/>
        </w:rPr>
        <w:t xml:space="preserve"> </w:t>
      </w:r>
      <w:r w:rsidRPr="009E4B0E">
        <w:rPr>
          <w:rFonts w:ascii="Times New Roman" w:eastAsia="Times New Roman" w:hAnsi="Times New Roman" w:cs="Times New Roman"/>
          <w:color w:val="auto"/>
        </w:rPr>
        <w:t xml:space="preserve"> </w:t>
      </w:r>
      <w:r w:rsidRPr="009E4B0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Email</w:t>
      </w:r>
      <w:r w:rsidRPr="009E4B0E">
        <w:rPr>
          <w:rFonts w:ascii="Times New Roman" w:eastAsia="Times New Roman" w:hAnsi="Times New Roman" w:cs="Times New Roman"/>
          <w:color w:val="auto"/>
        </w:rPr>
        <w:t>: Catherine.d.hwang@gmail.com</w:t>
      </w:r>
    </w:p>
    <w:p w14:paraId="47F833E5" w14:textId="72E04921" w:rsidR="00A954BF" w:rsidRPr="009E4B0E" w:rsidRDefault="00A954BF" w:rsidP="00A954BF">
      <w:pPr>
        <w:spacing w:after="0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rFonts w:ascii="Times New Roman" w:eastAsia="Times New Roman" w:hAnsi="Times New Roman" w:cs="Times New Roman"/>
          <w:color w:val="auto"/>
        </w:rPr>
      </w:pPr>
      <w:r w:rsidRPr="009E4B0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LinkedIn</w:t>
      </w:r>
      <w:r w:rsidRPr="009E4B0E">
        <w:rPr>
          <w:rFonts w:ascii="Times New Roman" w:eastAsia="Times New Roman" w:hAnsi="Times New Roman" w:cs="Times New Roman"/>
          <w:color w:val="auto"/>
        </w:rPr>
        <w:t>: https://www.linkedin.com/in/catherine-hwang-50114290/</w:t>
      </w:r>
    </w:p>
    <w:p w14:paraId="24961811" w14:textId="01E631D2" w:rsidR="00A954BF" w:rsidRPr="009E4B0E" w:rsidRDefault="00A954BF" w:rsidP="00A954BF">
      <w:pPr>
        <w:spacing w:after="0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rFonts w:ascii="Times New Roman" w:eastAsia="Times New Roman" w:hAnsi="Times New Roman" w:cs="Times New Roman"/>
          <w:color w:val="auto"/>
        </w:rPr>
      </w:pPr>
      <w:r w:rsidRPr="009E4B0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GitHub</w:t>
      </w:r>
      <w:r w:rsidRPr="009E4B0E">
        <w:rPr>
          <w:rFonts w:ascii="Times New Roman" w:eastAsia="Times New Roman" w:hAnsi="Times New Roman" w:cs="Times New Roman"/>
          <w:color w:val="auto"/>
        </w:rPr>
        <w:t>: https://github.com/catherinedhwang/</w:t>
      </w:r>
    </w:p>
    <w:p w14:paraId="4EF7784D" w14:textId="59103261" w:rsidR="00A954BF" w:rsidRPr="009E4B0E" w:rsidRDefault="00A954BF" w:rsidP="00A954BF">
      <w:pPr>
        <w:pStyle w:val="Heading1"/>
        <w:rPr>
          <w:rFonts w:ascii="Times New Roman" w:eastAsiaTheme="minorHAnsi" w:hAnsi="Times New Roman" w:cs="Times New Roman"/>
          <w:caps/>
          <w:color w:val="auto"/>
          <w:sz w:val="22"/>
          <w:szCs w:val="22"/>
          <w:u w:val="single"/>
        </w:rPr>
      </w:pPr>
      <w:r w:rsidRPr="009E4B0E">
        <w:rPr>
          <w:rFonts w:ascii="Times New Roman" w:hAnsi="Times New Roman" w:cs="Times New Roman"/>
          <w:color w:val="auto"/>
          <w:u w:val="single"/>
        </w:rPr>
        <w:t>PROFILE</w:t>
      </w:r>
    </w:p>
    <w:p w14:paraId="7D77F8E5" w14:textId="7FBD4623" w:rsidR="00394A6D" w:rsidRPr="009E4B0E" w:rsidRDefault="00A954BF" w:rsidP="00DD4208">
      <w:pPr>
        <w:pStyle w:val="ListBullet"/>
        <w:rPr>
          <w:rFonts w:ascii="Times New Roman" w:hAnsi="Times New Roman" w:cs="Times New Roman"/>
          <w:color w:val="auto"/>
        </w:rPr>
      </w:pPr>
      <w:r w:rsidRPr="009E4B0E">
        <w:rPr>
          <w:rFonts w:ascii="Times New Roman" w:hAnsi="Times New Roman" w:cs="Times New Roman"/>
          <w:color w:val="auto"/>
        </w:rPr>
        <w:t xml:space="preserve">Business professional from the Hospitality </w:t>
      </w:r>
      <w:r w:rsidR="009E4B0E" w:rsidRPr="009E4B0E">
        <w:rPr>
          <w:rFonts w:ascii="Times New Roman" w:hAnsi="Times New Roman" w:cs="Times New Roman"/>
          <w:color w:val="auto"/>
        </w:rPr>
        <w:t>field</w:t>
      </w:r>
      <w:r w:rsidRPr="009E4B0E">
        <w:rPr>
          <w:rFonts w:ascii="Times New Roman" w:hAnsi="Times New Roman" w:cs="Times New Roman"/>
          <w:color w:val="auto"/>
        </w:rPr>
        <w:t xml:space="preserve"> making a shift into data analytics</w:t>
      </w:r>
      <w:r w:rsidR="009E4B0E" w:rsidRPr="009E4B0E">
        <w:rPr>
          <w:rFonts w:ascii="Times New Roman" w:hAnsi="Times New Roman" w:cs="Times New Roman"/>
          <w:color w:val="auto"/>
        </w:rPr>
        <w:t xml:space="preserve">. Well-rounded analyst with the ability to understand and tell a story from data dissection to diverse audiences. </w:t>
      </w:r>
      <w:r w:rsidR="009E4B0E">
        <w:rPr>
          <w:rFonts w:ascii="Times New Roman" w:hAnsi="Times New Roman" w:cs="Times New Roman"/>
          <w:color w:val="auto"/>
        </w:rPr>
        <w:t>Passionate about solving complex problems and thrives in both environments of an individual contributor and team collaborator.</w:t>
      </w:r>
    </w:p>
    <w:p w14:paraId="7E94662B" w14:textId="1112A8DB" w:rsidR="00394A6D" w:rsidRPr="009E4B0E" w:rsidRDefault="00A954BF">
      <w:pPr>
        <w:pStyle w:val="Heading1"/>
        <w:rPr>
          <w:rFonts w:ascii="Times New Roman" w:hAnsi="Times New Roman" w:cs="Times New Roman"/>
          <w:color w:val="auto"/>
          <w:u w:val="single"/>
        </w:rPr>
      </w:pPr>
      <w:r w:rsidRPr="009E4B0E">
        <w:rPr>
          <w:rFonts w:ascii="Times New Roman" w:hAnsi="Times New Roman" w:cs="Times New Roman"/>
          <w:color w:val="auto"/>
          <w:u w:val="single"/>
        </w:rPr>
        <w:t>EDUCATION</w:t>
      </w:r>
    </w:p>
    <w:p w14:paraId="1E207EED" w14:textId="487983E5" w:rsidR="00394A6D" w:rsidRPr="009E4B0E" w:rsidRDefault="00A954BF">
      <w:pPr>
        <w:pStyle w:val="Heading2"/>
        <w:rPr>
          <w:rFonts w:ascii="Times New Roman" w:hAnsi="Times New Roman" w:cs="Times New Roman"/>
          <w:color w:val="auto"/>
        </w:rPr>
      </w:pPr>
      <w:r w:rsidRPr="009E4B0E">
        <w:rPr>
          <w:rFonts w:ascii="Times New Roman" w:hAnsi="Times New Roman" w:cs="Times New Roman"/>
          <w:color w:val="auto"/>
        </w:rPr>
        <w:t>Boot camp certificate</w:t>
      </w:r>
      <w:r w:rsidR="007D00B3" w:rsidRPr="009E4B0E">
        <w:rPr>
          <w:rFonts w:ascii="Times New Roman" w:hAnsi="Times New Roman" w:cs="Times New Roman"/>
          <w:color w:val="auto"/>
        </w:rPr>
        <w:t> | </w:t>
      </w:r>
      <w:r w:rsidRPr="009E4B0E">
        <w:rPr>
          <w:rFonts w:ascii="Times New Roman" w:hAnsi="Times New Roman" w:cs="Times New Roman"/>
          <w:color w:val="auto"/>
        </w:rPr>
        <w:t>june 2021</w:t>
      </w:r>
      <w:r w:rsidR="007D00B3" w:rsidRPr="009E4B0E">
        <w:rPr>
          <w:rFonts w:ascii="Times New Roman" w:hAnsi="Times New Roman" w:cs="Times New Roman"/>
          <w:color w:val="auto"/>
        </w:rPr>
        <w:t> | </w:t>
      </w:r>
      <w:r w:rsidRPr="009E4B0E">
        <w:rPr>
          <w:rFonts w:ascii="Times New Roman" w:hAnsi="Times New Roman" w:cs="Times New Roman"/>
          <w:color w:val="auto"/>
        </w:rPr>
        <w:t>georgia tech</w:t>
      </w:r>
    </w:p>
    <w:p w14:paraId="56483A2D" w14:textId="16641CE9" w:rsidR="00394A6D" w:rsidRPr="009E4B0E" w:rsidRDefault="00A954BF">
      <w:pPr>
        <w:pStyle w:val="ListBullet"/>
        <w:rPr>
          <w:rFonts w:ascii="Times New Roman" w:hAnsi="Times New Roman" w:cs="Times New Roman"/>
          <w:color w:val="auto"/>
        </w:rPr>
      </w:pPr>
      <w:r w:rsidRPr="009E4B0E">
        <w:rPr>
          <w:rFonts w:ascii="Times New Roman" w:hAnsi="Times New Roman" w:cs="Times New Roman"/>
          <w:color w:val="auto"/>
        </w:rPr>
        <w:t>A 24-week intensive program focused on gaining technical programming skills in data analytics.</w:t>
      </w:r>
    </w:p>
    <w:p w14:paraId="2BECC6BC" w14:textId="4F546CFE" w:rsidR="00394A6D" w:rsidRPr="009E4B0E" w:rsidRDefault="00A954BF">
      <w:pPr>
        <w:pStyle w:val="Heading2"/>
        <w:rPr>
          <w:rFonts w:ascii="Times New Roman" w:hAnsi="Times New Roman" w:cs="Times New Roman"/>
          <w:color w:val="auto"/>
        </w:rPr>
      </w:pPr>
      <w:r w:rsidRPr="009E4B0E">
        <w:rPr>
          <w:rFonts w:ascii="Times New Roman" w:hAnsi="Times New Roman" w:cs="Times New Roman"/>
          <w:color w:val="auto"/>
        </w:rPr>
        <w:t>bba</w:t>
      </w:r>
      <w:r w:rsidR="007D00B3" w:rsidRPr="009E4B0E">
        <w:rPr>
          <w:rFonts w:ascii="Times New Roman" w:hAnsi="Times New Roman" w:cs="Times New Roman"/>
          <w:color w:val="auto"/>
        </w:rPr>
        <w:t> | </w:t>
      </w:r>
      <w:r w:rsidRPr="009E4B0E">
        <w:rPr>
          <w:rFonts w:ascii="Times New Roman" w:hAnsi="Times New Roman" w:cs="Times New Roman"/>
          <w:color w:val="auto"/>
        </w:rPr>
        <w:t>may 2015</w:t>
      </w:r>
      <w:r w:rsidR="007D00B3" w:rsidRPr="009E4B0E">
        <w:rPr>
          <w:rFonts w:ascii="Times New Roman" w:hAnsi="Times New Roman" w:cs="Times New Roman"/>
          <w:color w:val="auto"/>
        </w:rPr>
        <w:t> | </w:t>
      </w:r>
      <w:r w:rsidRPr="009E4B0E">
        <w:rPr>
          <w:rFonts w:ascii="Times New Roman" w:hAnsi="Times New Roman" w:cs="Times New Roman"/>
          <w:color w:val="auto"/>
        </w:rPr>
        <w:t>georgia state university</w:t>
      </w:r>
    </w:p>
    <w:p w14:paraId="3590F3D6" w14:textId="72318170" w:rsidR="00394A6D" w:rsidRPr="009E4B0E" w:rsidRDefault="00D0244F">
      <w:pPr>
        <w:pStyle w:val="ListBullet"/>
        <w:rPr>
          <w:rFonts w:ascii="Times New Roman" w:hAnsi="Times New Roman" w:cs="Times New Roman"/>
          <w:color w:val="auto"/>
        </w:rPr>
      </w:pPr>
      <w:sdt>
        <w:sdtPr>
          <w:rPr>
            <w:rFonts w:ascii="Times New Roman" w:hAnsi="Times New Roman" w:cs="Times New Roman"/>
            <w:color w:val="auto"/>
          </w:rPr>
          <w:alias w:val="Major:"/>
          <w:tag w:val="Major:"/>
          <w:id w:val="1020971286"/>
          <w:placeholder>
            <w:docPart w:val="208117CC7B9549C79B653E16EEBB7120"/>
          </w:placeholder>
          <w:temporary/>
          <w:showingPlcHdr/>
          <w15:appearance w15:val="hidden"/>
        </w:sdtPr>
        <w:sdtEndPr/>
        <w:sdtContent>
          <w:r w:rsidR="00D33143" w:rsidRPr="009E4B0E">
            <w:rPr>
              <w:rFonts w:ascii="Times New Roman" w:hAnsi="Times New Roman" w:cs="Times New Roman"/>
              <w:color w:val="auto"/>
            </w:rPr>
            <w:t>Major</w:t>
          </w:r>
        </w:sdtContent>
      </w:sdt>
      <w:r w:rsidR="007D00B3" w:rsidRPr="009E4B0E">
        <w:rPr>
          <w:rFonts w:ascii="Times New Roman" w:hAnsi="Times New Roman" w:cs="Times New Roman"/>
          <w:color w:val="auto"/>
        </w:rPr>
        <w:t xml:space="preserve">: </w:t>
      </w:r>
      <w:r w:rsidR="00A954BF" w:rsidRPr="009E4B0E">
        <w:rPr>
          <w:rFonts w:ascii="Times New Roman" w:hAnsi="Times New Roman" w:cs="Times New Roman"/>
          <w:color w:val="auto"/>
        </w:rPr>
        <w:t>Hospitality Administration</w:t>
      </w:r>
    </w:p>
    <w:p w14:paraId="70651778" w14:textId="565A00D2" w:rsidR="00394A6D" w:rsidRPr="009E4B0E" w:rsidRDefault="00A954BF">
      <w:pPr>
        <w:pStyle w:val="Heading1"/>
        <w:rPr>
          <w:rFonts w:ascii="Times New Roman" w:hAnsi="Times New Roman" w:cs="Times New Roman"/>
          <w:color w:val="auto"/>
          <w:u w:val="single"/>
        </w:rPr>
      </w:pPr>
      <w:r w:rsidRPr="009E4B0E">
        <w:rPr>
          <w:rFonts w:ascii="Times New Roman" w:hAnsi="Times New Roman" w:cs="Times New Roman"/>
          <w:color w:val="auto"/>
          <w:u w:val="single"/>
        </w:rPr>
        <w:t>SKILLS</w:t>
      </w:r>
    </w:p>
    <w:p w14:paraId="714256CB" w14:textId="49078F81" w:rsidR="00394A6D" w:rsidRPr="009E4B0E" w:rsidRDefault="00A954BF">
      <w:pPr>
        <w:pStyle w:val="Heading2"/>
        <w:rPr>
          <w:rFonts w:ascii="Times New Roman" w:hAnsi="Times New Roman" w:cs="Times New Roman"/>
          <w:color w:val="auto"/>
        </w:rPr>
      </w:pPr>
      <w:r w:rsidRPr="009E4B0E">
        <w:rPr>
          <w:rFonts w:ascii="Times New Roman" w:hAnsi="Times New Roman" w:cs="Times New Roman"/>
          <w:color w:val="auto"/>
        </w:rPr>
        <w:t>DATA ANALYTICS</w:t>
      </w:r>
      <w:r w:rsidR="008573BA">
        <w:rPr>
          <w:rFonts w:ascii="Times New Roman" w:hAnsi="Times New Roman" w:cs="Times New Roman"/>
          <w:color w:val="auto"/>
        </w:rPr>
        <w:t xml:space="preserve"> and visualization</w:t>
      </w:r>
    </w:p>
    <w:p w14:paraId="1908A1DC" w14:textId="682C83B6" w:rsidR="00394A6D" w:rsidRPr="009E4B0E" w:rsidRDefault="00A954BF">
      <w:pPr>
        <w:pStyle w:val="ListBullet"/>
        <w:rPr>
          <w:rFonts w:ascii="Times New Roman" w:hAnsi="Times New Roman" w:cs="Times New Roman"/>
          <w:color w:val="auto"/>
        </w:rPr>
      </w:pPr>
      <w:r w:rsidRPr="009E4B0E">
        <w:rPr>
          <w:rFonts w:ascii="Times New Roman" w:hAnsi="Times New Roman" w:cs="Times New Roman"/>
          <w:color w:val="auto"/>
        </w:rPr>
        <w:t>Excel, VBA, Python, R, Tableau, HTML, JavaScript, CSS, SQL Databases, Big Data, Machine Learning</w:t>
      </w:r>
    </w:p>
    <w:p w14:paraId="56519689" w14:textId="6C808B88" w:rsidR="00394A6D" w:rsidRPr="009E4B0E" w:rsidRDefault="00A954BF">
      <w:pPr>
        <w:pStyle w:val="Heading1"/>
        <w:rPr>
          <w:rFonts w:ascii="Times New Roman" w:hAnsi="Times New Roman" w:cs="Times New Roman"/>
          <w:color w:val="auto"/>
          <w:u w:val="single"/>
        </w:rPr>
      </w:pPr>
      <w:r w:rsidRPr="009E4B0E">
        <w:rPr>
          <w:rFonts w:ascii="Times New Roman" w:hAnsi="Times New Roman" w:cs="Times New Roman"/>
          <w:color w:val="auto"/>
          <w:u w:val="single"/>
        </w:rPr>
        <w:t>EXPERIENCE</w:t>
      </w:r>
    </w:p>
    <w:p w14:paraId="1308EEE6" w14:textId="6B880FA3" w:rsidR="00394A6D" w:rsidRPr="009E4B0E" w:rsidRDefault="00A954BF">
      <w:pPr>
        <w:pStyle w:val="Heading2"/>
        <w:rPr>
          <w:rFonts w:ascii="Times New Roman" w:hAnsi="Times New Roman" w:cs="Times New Roman"/>
          <w:color w:val="auto"/>
        </w:rPr>
      </w:pPr>
      <w:r w:rsidRPr="009E4B0E">
        <w:rPr>
          <w:rFonts w:ascii="Times New Roman" w:hAnsi="Times New Roman" w:cs="Times New Roman"/>
          <w:color w:val="auto"/>
        </w:rPr>
        <w:t>group sales manager</w:t>
      </w:r>
      <w:r w:rsidR="007D00B3" w:rsidRPr="009E4B0E">
        <w:rPr>
          <w:rFonts w:ascii="Times New Roman" w:hAnsi="Times New Roman" w:cs="Times New Roman"/>
          <w:color w:val="auto"/>
        </w:rPr>
        <w:t> | </w:t>
      </w:r>
      <w:r w:rsidRPr="009E4B0E">
        <w:rPr>
          <w:rFonts w:ascii="Times New Roman" w:hAnsi="Times New Roman" w:cs="Times New Roman"/>
          <w:color w:val="auto"/>
        </w:rPr>
        <w:t>hyatt regency atlanta</w:t>
      </w:r>
      <w:r w:rsidR="007D00B3" w:rsidRPr="009E4B0E">
        <w:rPr>
          <w:rFonts w:ascii="Times New Roman" w:hAnsi="Times New Roman" w:cs="Times New Roman"/>
          <w:color w:val="auto"/>
        </w:rPr>
        <w:t> | </w:t>
      </w:r>
      <w:r w:rsidRPr="009E4B0E">
        <w:rPr>
          <w:rFonts w:ascii="Times New Roman" w:hAnsi="Times New Roman" w:cs="Times New Roman"/>
          <w:color w:val="auto"/>
        </w:rPr>
        <w:t>feb 2019 – dec 2020</w:t>
      </w:r>
    </w:p>
    <w:sdt>
      <w:sdtPr>
        <w:rPr>
          <w:rFonts w:ascii="Times New Roman" w:hAnsi="Times New Roman" w:cs="Times New Roman"/>
          <w:color w:val="auto"/>
        </w:rPr>
        <w:alias w:val="Enter key responsibilities for job1:"/>
        <w:tag w:val="Enter key responsibilities for job1:"/>
        <w:id w:val="-513455036"/>
        <w:placeholder>
          <w:docPart w:val="9CC38CE3F8C94457B5F760F6EB523786"/>
        </w:placeholder>
        <w:temporary/>
        <w:showingPlcHdr/>
        <w15:appearance w15:val="hidden"/>
      </w:sdtPr>
      <w:sdtEndPr/>
      <w:sdtContent>
        <w:p w14:paraId="58C19AF6" w14:textId="77777777" w:rsidR="00394A6D" w:rsidRPr="009E4B0E" w:rsidRDefault="007D00B3">
          <w:pPr>
            <w:pStyle w:val="ListBullet"/>
            <w:rPr>
              <w:rFonts w:ascii="Times New Roman" w:hAnsi="Times New Roman" w:cs="Times New Roman"/>
              <w:color w:val="auto"/>
            </w:rPr>
          </w:pPr>
          <w:r w:rsidRPr="009E4B0E">
            <w:rPr>
              <w:rFonts w:ascii="Times New Roman" w:hAnsi="Times New Roman" w:cs="Times New Roman"/>
              <w:color w:val="auto"/>
            </w:rPr>
            <w:t>This is the place for a brief summary of your key responsibilities and most stellar accomplishments.</w:t>
          </w:r>
        </w:p>
      </w:sdtContent>
    </w:sdt>
    <w:p w14:paraId="1662AC0E" w14:textId="136D6F57" w:rsidR="00394A6D" w:rsidRPr="009E4B0E" w:rsidRDefault="00A954BF">
      <w:pPr>
        <w:pStyle w:val="Heading2"/>
        <w:rPr>
          <w:rFonts w:ascii="Times New Roman" w:hAnsi="Times New Roman" w:cs="Times New Roman"/>
          <w:color w:val="auto"/>
        </w:rPr>
      </w:pPr>
      <w:r w:rsidRPr="009E4B0E">
        <w:rPr>
          <w:rFonts w:ascii="Times New Roman" w:hAnsi="Times New Roman" w:cs="Times New Roman"/>
          <w:color w:val="auto"/>
        </w:rPr>
        <w:t>business travel sales manager</w:t>
      </w:r>
      <w:r w:rsidR="007D00B3" w:rsidRPr="009E4B0E">
        <w:rPr>
          <w:rFonts w:ascii="Times New Roman" w:hAnsi="Times New Roman" w:cs="Times New Roman"/>
          <w:color w:val="auto"/>
        </w:rPr>
        <w:t> | </w:t>
      </w:r>
      <w:r w:rsidRPr="009E4B0E">
        <w:rPr>
          <w:rFonts w:ascii="Times New Roman" w:hAnsi="Times New Roman" w:cs="Times New Roman"/>
          <w:color w:val="auto"/>
        </w:rPr>
        <w:t>hyatt regency atlanta perimeter</w:t>
      </w:r>
      <w:r w:rsidR="007D00B3" w:rsidRPr="009E4B0E">
        <w:rPr>
          <w:rFonts w:ascii="Times New Roman" w:hAnsi="Times New Roman" w:cs="Times New Roman"/>
          <w:color w:val="auto"/>
        </w:rPr>
        <w:t> | </w:t>
      </w:r>
      <w:r w:rsidRPr="009E4B0E">
        <w:rPr>
          <w:rFonts w:ascii="Times New Roman" w:hAnsi="Times New Roman" w:cs="Times New Roman"/>
          <w:color w:val="auto"/>
        </w:rPr>
        <w:t>apr 2018-feb 2019</w:t>
      </w:r>
    </w:p>
    <w:sdt>
      <w:sdtPr>
        <w:rPr>
          <w:rFonts w:ascii="Times New Roman" w:hAnsi="Times New Roman" w:cs="Times New Roman"/>
          <w:color w:val="auto"/>
        </w:rPr>
        <w:alias w:val="Enter key responsibilities for job2:"/>
        <w:tag w:val="Enter key responsibilities for job2:"/>
        <w:id w:val="602385737"/>
        <w:placeholder>
          <w:docPart w:val="9CC38CE3F8C94457B5F760F6EB523786"/>
        </w:placeholder>
        <w:temporary/>
        <w:showingPlcHdr/>
        <w15:appearance w15:val="hidden"/>
      </w:sdtPr>
      <w:sdtEndPr/>
      <w:sdtContent>
        <w:p w14:paraId="626F6302" w14:textId="2CCB1AF7" w:rsidR="00D56207" w:rsidRPr="009E4B0E" w:rsidRDefault="00D56207" w:rsidP="005E5E55">
          <w:pPr>
            <w:pStyle w:val="ListBullet"/>
            <w:numPr>
              <w:ilvl w:val="0"/>
              <w:numId w:val="19"/>
            </w:numPr>
            <w:rPr>
              <w:rFonts w:ascii="Times New Roman" w:hAnsi="Times New Roman" w:cs="Times New Roman"/>
              <w:color w:val="auto"/>
            </w:rPr>
          </w:pPr>
          <w:r w:rsidRPr="009E4B0E">
            <w:rPr>
              <w:rFonts w:ascii="Times New Roman" w:hAnsi="Times New Roman" w:cs="Times New Roman"/>
              <w:color w:val="auto"/>
            </w:rPr>
            <w:t>This is the place for a brief summary of your key responsibilities and most stellar accomplishments.</w:t>
          </w:r>
        </w:p>
      </w:sdtContent>
    </w:sdt>
    <w:p w14:paraId="192D1488" w14:textId="7DBEFAD3" w:rsidR="00A954BF" w:rsidRPr="009E4B0E" w:rsidRDefault="00A954BF" w:rsidP="00A954BF">
      <w:pPr>
        <w:pStyle w:val="Heading2"/>
        <w:rPr>
          <w:rFonts w:ascii="Times New Roman" w:hAnsi="Times New Roman" w:cs="Times New Roman"/>
          <w:color w:val="auto"/>
        </w:rPr>
      </w:pPr>
      <w:r w:rsidRPr="009E4B0E">
        <w:rPr>
          <w:rFonts w:ascii="Times New Roman" w:hAnsi="Times New Roman" w:cs="Times New Roman"/>
          <w:color w:val="auto"/>
        </w:rPr>
        <w:t>sales admin assistant</w:t>
      </w:r>
      <w:r w:rsidRPr="009E4B0E">
        <w:rPr>
          <w:rFonts w:ascii="Times New Roman" w:hAnsi="Times New Roman" w:cs="Times New Roman"/>
          <w:color w:val="auto"/>
        </w:rPr>
        <w:t> | hyatt regency atlanta | </w:t>
      </w:r>
      <w:r w:rsidRPr="009E4B0E">
        <w:rPr>
          <w:rFonts w:ascii="Times New Roman" w:hAnsi="Times New Roman" w:cs="Times New Roman"/>
          <w:color w:val="auto"/>
        </w:rPr>
        <w:t>june 2017 – apr 2018</w:t>
      </w:r>
    </w:p>
    <w:sdt>
      <w:sdtPr>
        <w:rPr>
          <w:rFonts w:ascii="Times New Roman" w:hAnsi="Times New Roman" w:cs="Times New Roman"/>
          <w:color w:val="auto"/>
        </w:rPr>
        <w:alias w:val="Enter key responsibilities for job1:"/>
        <w:tag w:val="Enter key responsibilities for job1:"/>
        <w:id w:val="-40285714"/>
        <w:placeholder>
          <w:docPart w:val="63B918E8E2E74430962B1689AB692311"/>
        </w:placeholder>
        <w:temporary/>
        <w:showingPlcHdr/>
        <w15:appearance w15:val="hidden"/>
      </w:sdtPr>
      <w:sdtContent>
        <w:p w14:paraId="71795A01" w14:textId="77777777" w:rsidR="00A954BF" w:rsidRPr="009E4B0E" w:rsidRDefault="00A954BF" w:rsidP="00A954BF">
          <w:pPr>
            <w:pStyle w:val="ListBullet"/>
            <w:rPr>
              <w:rFonts w:ascii="Times New Roman" w:hAnsi="Times New Roman" w:cs="Times New Roman"/>
              <w:color w:val="auto"/>
            </w:rPr>
          </w:pPr>
          <w:r w:rsidRPr="009E4B0E">
            <w:rPr>
              <w:rFonts w:ascii="Times New Roman" w:hAnsi="Times New Roman" w:cs="Times New Roman"/>
              <w:color w:val="auto"/>
            </w:rPr>
            <w:t>This is the place for a brief summary of your key responsibilities and most stellar accomplishments.</w:t>
          </w:r>
        </w:p>
      </w:sdtContent>
    </w:sdt>
    <w:p w14:paraId="357864C1" w14:textId="0118CDD2" w:rsidR="00A954BF" w:rsidRPr="009E4B0E" w:rsidRDefault="00A954BF" w:rsidP="00A954BF">
      <w:pPr>
        <w:pStyle w:val="Heading2"/>
        <w:rPr>
          <w:rFonts w:ascii="Times New Roman" w:hAnsi="Times New Roman" w:cs="Times New Roman"/>
          <w:color w:val="auto"/>
        </w:rPr>
      </w:pPr>
      <w:r w:rsidRPr="009E4B0E">
        <w:rPr>
          <w:rFonts w:ascii="Times New Roman" w:hAnsi="Times New Roman" w:cs="Times New Roman"/>
          <w:color w:val="auto"/>
        </w:rPr>
        <w:t>assistant front office manager</w:t>
      </w:r>
      <w:r w:rsidRPr="009E4B0E">
        <w:rPr>
          <w:rFonts w:ascii="Times New Roman" w:hAnsi="Times New Roman" w:cs="Times New Roman"/>
          <w:color w:val="auto"/>
        </w:rPr>
        <w:t xml:space="preserve"> | hyatt regency </w:t>
      </w:r>
      <w:r w:rsidRPr="009E4B0E">
        <w:rPr>
          <w:rFonts w:ascii="Times New Roman" w:hAnsi="Times New Roman" w:cs="Times New Roman"/>
          <w:color w:val="auto"/>
        </w:rPr>
        <w:t>waikiki</w:t>
      </w:r>
      <w:r w:rsidRPr="009E4B0E">
        <w:rPr>
          <w:rFonts w:ascii="Times New Roman" w:hAnsi="Times New Roman" w:cs="Times New Roman"/>
          <w:color w:val="auto"/>
        </w:rPr>
        <w:t> | </w:t>
      </w:r>
      <w:r w:rsidRPr="009E4B0E">
        <w:rPr>
          <w:rFonts w:ascii="Times New Roman" w:hAnsi="Times New Roman" w:cs="Times New Roman"/>
          <w:color w:val="auto"/>
        </w:rPr>
        <w:t>dec 2015 – june 2017</w:t>
      </w:r>
    </w:p>
    <w:p w14:paraId="1F386B4B" w14:textId="147A4A79" w:rsidR="00A954BF" w:rsidRPr="009E4B0E" w:rsidRDefault="00A954BF" w:rsidP="00A954BF">
      <w:pPr>
        <w:pStyle w:val="Heading2"/>
        <w:rPr>
          <w:rFonts w:ascii="Times New Roman" w:hAnsi="Times New Roman" w:cs="Times New Roman"/>
          <w:color w:val="auto"/>
        </w:rPr>
      </w:pPr>
      <w:r w:rsidRPr="009E4B0E">
        <w:rPr>
          <w:rFonts w:ascii="Times New Roman" w:hAnsi="Times New Roman" w:cs="Times New Roman"/>
          <w:color w:val="auto"/>
        </w:rPr>
        <w:t>corporate management trainee</w:t>
      </w:r>
      <w:r w:rsidRPr="009E4B0E">
        <w:rPr>
          <w:rFonts w:ascii="Times New Roman" w:hAnsi="Times New Roman" w:cs="Times New Roman"/>
          <w:color w:val="auto"/>
        </w:rPr>
        <w:t> | hyatt regency waikiki | </w:t>
      </w:r>
      <w:r w:rsidRPr="009E4B0E">
        <w:rPr>
          <w:rFonts w:ascii="Times New Roman" w:hAnsi="Times New Roman" w:cs="Times New Roman"/>
          <w:color w:val="auto"/>
        </w:rPr>
        <w:t>june</w:t>
      </w:r>
      <w:r w:rsidRPr="009E4B0E">
        <w:rPr>
          <w:rFonts w:ascii="Times New Roman" w:hAnsi="Times New Roman" w:cs="Times New Roman"/>
          <w:color w:val="auto"/>
        </w:rPr>
        <w:t xml:space="preserve"> 2015 – june </w:t>
      </w:r>
      <w:r w:rsidRPr="009E4B0E">
        <w:rPr>
          <w:rFonts w:ascii="Times New Roman" w:hAnsi="Times New Roman" w:cs="Times New Roman"/>
          <w:color w:val="auto"/>
        </w:rPr>
        <w:t>dec 2015</w:t>
      </w:r>
    </w:p>
    <w:p w14:paraId="06D63832" w14:textId="5F6E44CE" w:rsidR="00A954BF" w:rsidRPr="009E4B0E" w:rsidRDefault="00A954BF" w:rsidP="00A954BF">
      <w:pPr>
        <w:pStyle w:val="Heading2"/>
        <w:rPr>
          <w:rFonts w:ascii="Times New Roman" w:hAnsi="Times New Roman" w:cs="Times New Roman"/>
          <w:color w:val="auto"/>
        </w:rPr>
      </w:pPr>
      <w:r w:rsidRPr="009E4B0E">
        <w:rPr>
          <w:rFonts w:ascii="Times New Roman" w:hAnsi="Times New Roman" w:cs="Times New Roman"/>
          <w:color w:val="auto"/>
        </w:rPr>
        <w:t>front office agent</w:t>
      </w:r>
      <w:r w:rsidRPr="009E4B0E">
        <w:rPr>
          <w:rFonts w:ascii="Times New Roman" w:hAnsi="Times New Roman" w:cs="Times New Roman"/>
          <w:color w:val="auto"/>
        </w:rPr>
        <w:t xml:space="preserve"> | hyatt regency </w:t>
      </w:r>
      <w:r w:rsidRPr="009E4B0E">
        <w:rPr>
          <w:rFonts w:ascii="Times New Roman" w:hAnsi="Times New Roman" w:cs="Times New Roman"/>
          <w:color w:val="auto"/>
        </w:rPr>
        <w:t>atlanta</w:t>
      </w:r>
      <w:r w:rsidRPr="009E4B0E">
        <w:rPr>
          <w:rFonts w:ascii="Times New Roman" w:hAnsi="Times New Roman" w:cs="Times New Roman"/>
          <w:color w:val="auto"/>
        </w:rPr>
        <w:t> | </w:t>
      </w:r>
      <w:r w:rsidRPr="009E4B0E">
        <w:rPr>
          <w:rFonts w:ascii="Times New Roman" w:hAnsi="Times New Roman" w:cs="Times New Roman"/>
          <w:color w:val="auto"/>
        </w:rPr>
        <w:t>mar 2014 – june 2015</w:t>
      </w:r>
    </w:p>
    <w:p w14:paraId="70AAD228" w14:textId="74222CDC" w:rsidR="00A954BF" w:rsidRPr="009E4B0E" w:rsidRDefault="00A954BF" w:rsidP="00A954BF">
      <w:pPr>
        <w:pStyle w:val="Heading1"/>
        <w:rPr>
          <w:rFonts w:ascii="Times New Roman" w:eastAsiaTheme="minorHAnsi" w:hAnsi="Times New Roman" w:cs="Times New Roman"/>
          <w:caps/>
          <w:color w:val="auto"/>
          <w:sz w:val="22"/>
          <w:szCs w:val="22"/>
          <w:u w:val="single"/>
        </w:rPr>
      </w:pPr>
      <w:r w:rsidRPr="009E4B0E">
        <w:rPr>
          <w:rFonts w:ascii="Times New Roman" w:hAnsi="Times New Roman" w:cs="Times New Roman"/>
          <w:color w:val="auto"/>
          <w:u w:val="single"/>
        </w:rPr>
        <w:t>PROJECTS</w:t>
      </w:r>
    </w:p>
    <w:p w14:paraId="07618C44" w14:textId="0F96C78F" w:rsidR="008573BA" w:rsidRPr="009E4B0E" w:rsidRDefault="008573BA" w:rsidP="008573BA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GT BOOTCAMP PROJECT #1</w:t>
      </w:r>
    </w:p>
    <w:p w14:paraId="26AEDDB0" w14:textId="68D66A51" w:rsidR="00A954BF" w:rsidRPr="002D1473" w:rsidRDefault="002D1473" w:rsidP="002D1473">
      <w:pPr>
        <w:pStyle w:val="ListBullet"/>
        <w:numPr>
          <w:ilvl w:val="0"/>
          <w:numId w:val="1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Utilized data science techniques to predict the likelihood of a data scientist to look for a new job opportunity at a different company by analyzing the individuals’ demographics, education level, and experience level. </w:t>
      </w:r>
      <w:r w:rsidR="008573BA" w:rsidRPr="002D1473">
        <w:rPr>
          <w:rFonts w:ascii="Times New Roman" w:hAnsi="Times New Roman" w:cs="Times New Roman"/>
          <w:color w:val="auto"/>
        </w:rPr>
        <w:t xml:space="preserve">Collaborated with a team of five contributors </w:t>
      </w:r>
      <w:r>
        <w:rPr>
          <w:rFonts w:ascii="Times New Roman" w:hAnsi="Times New Roman" w:cs="Times New Roman"/>
          <w:color w:val="auto"/>
        </w:rPr>
        <w:t>to truly understand the correlation amongst the</w:t>
      </w:r>
      <w:r w:rsidR="00760470">
        <w:rPr>
          <w:rFonts w:ascii="Times New Roman" w:hAnsi="Times New Roman" w:cs="Times New Roman"/>
          <w:color w:val="auto"/>
        </w:rPr>
        <w:t>se</w:t>
      </w:r>
      <w:r>
        <w:rPr>
          <w:rFonts w:ascii="Times New Roman" w:hAnsi="Times New Roman" w:cs="Times New Roman"/>
          <w:color w:val="auto"/>
        </w:rPr>
        <w:t xml:space="preserve"> individuals and their backgrounds.</w:t>
      </w:r>
    </w:p>
    <w:sectPr w:rsidR="00A954BF" w:rsidRPr="002D1473" w:rsidSect="00A954BF">
      <w:footerReference w:type="default" r:id="rId7"/>
      <w:pgSz w:w="12240" w:h="15840"/>
      <w:pgMar w:top="720" w:right="720" w:bottom="720" w:left="72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C5123C" w14:textId="77777777" w:rsidR="00D0244F" w:rsidRDefault="00D0244F">
      <w:pPr>
        <w:spacing w:after="0"/>
      </w:pPr>
      <w:r>
        <w:separator/>
      </w:r>
    </w:p>
  </w:endnote>
  <w:endnote w:type="continuationSeparator" w:id="0">
    <w:p w14:paraId="3B3996FA" w14:textId="77777777" w:rsidR="00D0244F" w:rsidRDefault="00D024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41617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0F198B" w14:textId="77777777" w:rsidR="00394A6D" w:rsidRDefault="007D00B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E5E5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19C5F4" w14:textId="77777777" w:rsidR="00D0244F" w:rsidRDefault="00D0244F">
      <w:pPr>
        <w:spacing w:after="0"/>
      </w:pPr>
      <w:r>
        <w:separator/>
      </w:r>
    </w:p>
  </w:footnote>
  <w:footnote w:type="continuationSeparator" w:id="0">
    <w:p w14:paraId="4A76892A" w14:textId="77777777" w:rsidR="00D0244F" w:rsidRDefault="00D0244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C9CC47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4BF"/>
    <w:rsid w:val="002D1473"/>
    <w:rsid w:val="00374627"/>
    <w:rsid w:val="00394A6D"/>
    <w:rsid w:val="003F19B9"/>
    <w:rsid w:val="004476A1"/>
    <w:rsid w:val="005114E7"/>
    <w:rsid w:val="005E5E55"/>
    <w:rsid w:val="00616068"/>
    <w:rsid w:val="006E401C"/>
    <w:rsid w:val="00760470"/>
    <w:rsid w:val="0077621B"/>
    <w:rsid w:val="007963CE"/>
    <w:rsid w:val="007D00B3"/>
    <w:rsid w:val="008573BA"/>
    <w:rsid w:val="008916B6"/>
    <w:rsid w:val="008E10EB"/>
    <w:rsid w:val="009763C8"/>
    <w:rsid w:val="009E4B0E"/>
    <w:rsid w:val="00A8131A"/>
    <w:rsid w:val="00A954BF"/>
    <w:rsid w:val="00B769EE"/>
    <w:rsid w:val="00C57E43"/>
    <w:rsid w:val="00C72B59"/>
    <w:rsid w:val="00CC75DB"/>
    <w:rsid w:val="00D0244F"/>
    <w:rsid w:val="00D33143"/>
    <w:rsid w:val="00D56207"/>
    <w:rsid w:val="00D765AF"/>
    <w:rsid w:val="00DD4208"/>
    <w:rsid w:val="00EA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15E464"/>
  <w15:chartTrackingRefBased/>
  <w15:docId w15:val="{9BB44BD6-02FB-4A8F-BF5F-8576E344C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6784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4A6A1D6C42B342EAACC7F58E751397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F62AB-A5A8-4B5E-9DA2-FC65CBC313E9}"/>
      </w:docPartPr>
      <w:docPartBody>
        <w:p w:rsidR="00000000" w:rsidRDefault="00615F13">
          <w:pPr>
            <w:pStyle w:val="4A6A1D6C42B342EAACC7F58E751397EB"/>
          </w:pPr>
          <w:r>
            <w:t>Your Name</w:t>
          </w:r>
        </w:p>
      </w:docPartBody>
    </w:docPart>
    <w:docPart>
      <w:docPartPr>
        <w:name w:val="208117CC7B9549C79B653E16EEBB71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21974B-FB09-4825-A4E9-4AFBFCC3E3C2}"/>
      </w:docPartPr>
      <w:docPartBody>
        <w:p w:rsidR="00000000" w:rsidRDefault="00615F13">
          <w:pPr>
            <w:pStyle w:val="208117CC7B9549C79B653E16EEBB7120"/>
          </w:pPr>
          <w:r>
            <w:t>Major</w:t>
          </w:r>
        </w:p>
      </w:docPartBody>
    </w:docPart>
    <w:docPart>
      <w:docPartPr>
        <w:name w:val="9CC38CE3F8C94457B5F760F6EB523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AEED6D-A4AD-4E36-87A2-8500A1F20536}"/>
      </w:docPartPr>
      <w:docPartBody>
        <w:p w:rsidR="00000000" w:rsidRDefault="00615F13">
          <w:pPr>
            <w:pStyle w:val="9CC38CE3F8C94457B5F760F6EB523786"/>
          </w:pPr>
          <w:r>
            <w:t>This is the place for a brief summary of your key responsibilities and most stellar accomplishments.</w:t>
          </w:r>
        </w:p>
      </w:docPartBody>
    </w:docPart>
    <w:docPart>
      <w:docPartPr>
        <w:name w:val="63B918E8E2E74430962B1689AB692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1268E4-8668-439E-906A-0C5E26B91E3E}"/>
      </w:docPartPr>
      <w:docPartBody>
        <w:p w:rsidR="00000000" w:rsidRDefault="00096460" w:rsidP="00096460">
          <w:pPr>
            <w:pStyle w:val="63B918E8E2E74430962B1689AB692311"/>
          </w:pPr>
          <w:r>
            <w:t>This is the place for a brief summary of your key responsibilities and most stellar accomplishments.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460"/>
    <w:rsid w:val="00096460"/>
    <w:rsid w:val="0061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A6A1D6C42B342EAACC7F58E751397EB">
    <w:name w:val="4A6A1D6C42B342EAACC7F58E751397EB"/>
  </w:style>
  <w:style w:type="paragraph" w:customStyle="1" w:styleId="05CAE6080E0D483A9E61DDF682037545">
    <w:name w:val="05CAE6080E0D483A9E61DDF682037545"/>
  </w:style>
  <w:style w:type="paragraph" w:customStyle="1" w:styleId="565C3FFEDBB241DFBEDE994550D326BF">
    <w:name w:val="565C3FFEDBB241DFBEDE994550D326BF"/>
  </w:style>
  <w:style w:type="paragraph" w:customStyle="1" w:styleId="9891A50B1C6340109E52E02A0A19D46A">
    <w:name w:val="9891A50B1C6340109E52E02A0A19D46A"/>
  </w:style>
  <w:style w:type="paragraph" w:customStyle="1" w:styleId="07D9C744D96F40EF9A44AED0FD7F2BB7">
    <w:name w:val="07D9C744D96F40EF9A44AED0FD7F2BB7"/>
  </w:style>
  <w:style w:type="paragraph" w:customStyle="1" w:styleId="92AD2AA77F0042239C7670DAABF11E14">
    <w:name w:val="92AD2AA77F0042239C7670DAABF11E14"/>
  </w:style>
  <w:style w:type="paragraph" w:customStyle="1" w:styleId="4C305228E9A2470D9F56F11D74DBF58A">
    <w:name w:val="4C305228E9A2470D9F56F11D74DBF58A"/>
  </w:style>
  <w:style w:type="paragraph" w:customStyle="1" w:styleId="BAEE3398BFC949A8A6D9AD63FDBB2299">
    <w:name w:val="BAEE3398BFC949A8A6D9AD63FDBB2299"/>
  </w:style>
  <w:style w:type="paragraph" w:customStyle="1" w:styleId="DAE3EEF29FDE4E04BAFDF5CAB5FB7355">
    <w:name w:val="DAE3EEF29FDE4E04BAFDF5CAB5FB7355"/>
  </w:style>
  <w:style w:type="paragraph" w:customStyle="1" w:styleId="6B52BE63A32B47E5892680730E063E53">
    <w:name w:val="6B52BE63A32B47E5892680730E063E53"/>
  </w:style>
  <w:style w:type="paragraph" w:customStyle="1" w:styleId="0EC364DA5DA24DB5BD0A7329BA8C5C6A">
    <w:name w:val="0EC364DA5DA24DB5BD0A7329BA8C5C6A"/>
  </w:style>
  <w:style w:type="paragraph" w:customStyle="1" w:styleId="7C46E59462524449963E92AD13F50E9E">
    <w:name w:val="7C46E59462524449963E92AD13F50E9E"/>
  </w:style>
  <w:style w:type="paragraph" w:customStyle="1" w:styleId="E61C132359654E96BF3CEF871F016785">
    <w:name w:val="E61C132359654E96BF3CEF871F016785"/>
  </w:style>
  <w:style w:type="paragraph" w:customStyle="1" w:styleId="C1A8D9921F9A4476BDB6A59ABA6CF13B">
    <w:name w:val="C1A8D9921F9A4476BDB6A59ABA6CF13B"/>
  </w:style>
  <w:style w:type="paragraph" w:customStyle="1" w:styleId="9E51989FF1EB45579ED13EB2FD5B40C9">
    <w:name w:val="9E51989FF1EB45579ED13EB2FD5B40C9"/>
  </w:style>
  <w:style w:type="paragraph" w:customStyle="1" w:styleId="C124DD543AE64E55AE8A88E45BEEF868">
    <w:name w:val="C124DD543AE64E55AE8A88E45BEEF868"/>
  </w:style>
  <w:style w:type="paragraph" w:customStyle="1" w:styleId="208117CC7B9549C79B653E16EEBB7120">
    <w:name w:val="208117CC7B9549C79B653E16EEBB7120"/>
  </w:style>
  <w:style w:type="paragraph" w:customStyle="1" w:styleId="152C682344654E27A1BCF24C89EA2162">
    <w:name w:val="152C682344654E27A1BCF24C89EA2162"/>
  </w:style>
  <w:style w:type="paragraph" w:customStyle="1" w:styleId="A3C05FFE72E242D4A3617D4E017D7FB1">
    <w:name w:val="A3C05FFE72E242D4A3617D4E017D7FB1"/>
  </w:style>
  <w:style w:type="paragraph" w:customStyle="1" w:styleId="8C618874E3234719BC3B19E372DDE68D">
    <w:name w:val="8C618874E3234719BC3B19E372DDE68D"/>
  </w:style>
  <w:style w:type="paragraph" w:customStyle="1" w:styleId="7F66BB1D921140FCAAD2E16D1D0A08EF">
    <w:name w:val="7F66BB1D921140FCAAD2E16D1D0A08EF"/>
  </w:style>
  <w:style w:type="paragraph" w:customStyle="1" w:styleId="8A38581BE7734F51A1C9F4C61610B77A">
    <w:name w:val="8A38581BE7734F51A1C9F4C61610B77A"/>
  </w:style>
  <w:style w:type="paragraph" w:customStyle="1" w:styleId="4A2183C985074CCF81D6E5C60654D7C8">
    <w:name w:val="4A2183C985074CCF81D6E5C60654D7C8"/>
  </w:style>
  <w:style w:type="paragraph" w:customStyle="1" w:styleId="5C872BF5067F4889851856CBB15FDC98">
    <w:name w:val="5C872BF5067F4889851856CBB15FDC98"/>
  </w:style>
  <w:style w:type="paragraph" w:customStyle="1" w:styleId="BC6878B756D04A9D9B33D3E6F27A81A2">
    <w:name w:val="BC6878B756D04A9D9B33D3E6F27A81A2"/>
  </w:style>
  <w:style w:type="paragraph" w:customStyle="1" w:styleId="C4D9FD7B144F49BE99D7B4E9B7F401E0">
    <w:name w:val="C4D9FD7B144F49BE99D7B4E9B7F401E0"/>
  </w:style>
  <w:style w:type="paragraph" w:customStyle="1" w:styleId="55C152E917BA44F5A922E6FF7BEA7179">
    <w:name w:val="55C152E917BA44F5A922E6FF7BEA7179"/>
  </w:style>
  <w:style w:type="paragraph" w:customStyle="1" w:styleId="973E056A8F2D415C8AC546BB19EFA44D">
    <w:name w:val="973E056A8F2D415C8AC546BB19EFA44D"/>
  </w:style>
  <w:style w:type="paragraph" w:customStyle="1" w:styleId="57A2087032714222A1B6265440C842D0">
    <w:name w:val="57A2087032714222A1B6265440C842D0"/>
  </w:style>
  <w:style w:type="paragraph" w:customStyle="1" w:styleId="22478A0A208643468953FFFD5D4BC6CD">
    <w:name w:val="22478A0A208643468953FFFD5D4BC6CD"/>
  </w:style>
  <w:style w:type="paragraph" w:customStyle="1" w:styleId="A77BDB0A400A4351979B517B844A19C4">
    <w:name w:val="A77BDB0A400A4351979B517B844A19C4"/>
  </w:style>
  <w:style w:type="paragraph" w:customStyle="1" w:styleId="DECE8C873E5F4B84A4DFEC6F015BF75B">
    <w:name w:val="DECE8C873E5F4B84A4DFEC6F015BF75B"/>
  </w:style>
  <w:style w:type="paragraph" w:customStyle="1" w:styleId="24846DCE245149E0BA9C7EAEE61E1E1C">
    <w:name w:val="24846DCE245149E0BA9C7EAEE61E1E1C"/>
  </w:style>
  <w:style w:type="paragraph" w:customStyle="1" w:styleId="9CC38CE3F8C94457B5F760F6EB523786">
    <w:name w:val="9CC38CE3F8C94457B5F760F6EB523786"/>
  </w:style>
  <w:style w:type="paragraph" w:customStyle="1" w:styleId="A40E91BB114145E49711AC8350A61B47">
    <w:name w:val="A40E91BB114145E49711AC8350A61B47"/>
  </w:style>
  <w:style w:type="paragraph" w:customStyle="1" w:styleId="73FA5046C7484FFCA015D6B9CBD4A3B4">
    <w:name w:val="73FA5046C7484FFCA015D6B9CBD4A3B4"/>
  </w:style>
  <w:style w:type="paragraph" w:customStyle="1" w:styleId="DB9311451FD64C4BBF5E85A1EFF66C66">
    <w:name w:val="DB9311451FD64C4BBF5E85A1EFF66C66"/>
    <w:rsid w:val="00096460"/>
  </w:style>
  <w:style w:type="paragraph" w:customStyle="1" w:styleId="35C0CB27D38E456B9225E2A515DD7A3E">
    <w:name w:val="35C0CB27D38E456B9225E2A515DD7A3E"/>
    <w:rsid w:val="00096460"/>
  </w:style>
  <w:style w:type="paragraph" w:customStyle="1" w:styleId="63B918E8E2E74430962B1689AB692311">
    <w:name w:val="63B918E8E2E74430962B1689AB692311"/>
    <w:rsid w:val="000964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29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16784</dc:creator>
  <cp:keywords/>
  <dc:description>CATHERINE HWANG</dc:description>
  <cp:lastModifiedBy>Catherine Hwang</cp:lastModifiedBy>
  <cp:revision>3</cp:revision>
  <dcterms:created xsi:type="dcterms:W3CDTF">2021-03-11T21:23:00Z</dcterms:created>
  <dcterms:modified xsi:type="dcterms:W3CDTF">2021-03-11T21:52:00Z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